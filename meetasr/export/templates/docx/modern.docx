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A95B" w14:textId="77777777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665E84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833849" id="Rectangle 1" o:spid="_x0000_s1026" alt="&quot;&quot;" style="position:absolute;margin-left:0;margin-top:0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30BD1084" w14:textId="77777777" w:rsidTr="00007D14">
        <w:tc>
          <w:tcPr>
            <w:tcW w:w="10080" w:type="dxa"/>
            <w:gridSpan w:val="2"/>
          </w:tcPr>
          <w:p w14:paraId="196AC966" w14:textId="6972F4EC" w:rsidR="00A84617" w:rsidRPr="00801A20" w:rsidRDefault="00801A20" w:rsidP="00007D14">
            <w:pPr>
              <w:pStyle w:val="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 title }}</w:t>
            </w:r>
          </w:p>
        </w:tc>
      </w:tr>
      <w:tr w:rsidR="00A84617" w:rsidRPr="00184799" w14:paraId="17D6E2CA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602F7636" w14:textId="2C7E9520" w:rsidR="00A84617" w:rsidRPr="00184799" w:rsidRDefault="00613FE1" w:rsidP="00007D14">
            <w:pPr>
              <w:pStyle w:val="Subtitle"/>
            </w:pPr>
            <w:r>
              <w:t>MEETINGMIND AI</w:t>
            </w:r>
          </w:p>
        </w:tc>
      </w:tr>
      <w:tr w:rsidR="00A84617" w:rsidRPr="00184799" w14:paraId="6BCA8532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29C72BD0" w14:textId="77777777" w:rsidR="00A84617" w:rsidRPr="00876655" w:rsidRDefault="00000000" w:rsidP="00876655">
            <w:sdt>
              <w:sdtPr>
                <w:id w:val="-1327819981"/>
                <w:placeholder>
                  <w:docPart w:val="1B32E8759E3A4363BFE684CE74D7D533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8E88887" w14:textId="47CE457B" w:rsidR="00A84617" w:rsidRPr="00C021A3" w:rsidRDefault="00613FE1" w:rsidP="00876655">
            <w:r>
              <w:t>{{ generated_at }}</w:t>
            </w:r>
            <w:r w:rsidR="00A84617">
              <w:t xml:space="preserve"> </w:t>
            </w:r>
          </w:p>
        </w:tc>
      </w:tr>
      <w:tr w:rsidR="00A84617" w:rsidRPr="00184799" w14:paraId="1711E265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5364CD6B" w14:textId="77777777" w:rsidR="00A84617" w:rsidRPr="00876655" w:rsidRDefault="00000000" w:rsidP="00876655">
            <w:sdt>
              <w:sdtPr>
                <w:id w:val="1162287983"/>
                <w:placeholder>
                  <w:docPart w:val="A32B407970BD4D2D8FF82A98B473335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5D295E42" w14:textId="40B88DA8" w:rsidR="00A84617" w:rsidRPr="00C021A3" w:rsidRDefault="00613FE1" w:rsidP="00876655">
            <w:r>
              <w:t>{{ time }}</w:t>
            </w:r>
            <w:r w:rsidR="00A84617">
              <w:t xml:space="preserve"> </w:t>
            </w:r>
          </w:p>
        </w:tc>
      </w:tr>
      <w:tr w:rsidR="00A84617" w:rsidRPr="00184799" w14:paraId="161B02D5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426FD0F" w14:textId="605596D3" w:rsidR="00A84617" w:rsidRPr="00C021A3" w:rsidRDefault="00375575" w:rsidP="00876655">
            <w:r w:rsidRPr="00375575">
              <w:t xml:space="preserve"> </w:t>
            </w:r>
            <w:r w:rsidRPr="00375575">
              <w:t>Prepared by</w:t>
            </w:r>
            <w:r>
              <w:t>:</w:t>
            </w:r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6C6DD0D" w14:textId="3039B8E6" w:rsidR="00A84617" w:rsidRPr="00C021A3" w:rsidRDefault="00375575" w:rsidP="00876655">
            <w:r w:rsidRPr="00375575">
              <w:t>{{ author }}</w:t>
            </w:r>
            <w:r w:rsidR="00A84617" w:rsidRPr="00C021A3">
              <w:t xml:space="preserve"> </w:t>
            </w:r>
          </w:p>
        </w:tc>
      </w:tr>
    </w:tbl>
    <w:p w14:paraId="25486751" w14:textId="77777777" w:rsidR="00A84617" w:rsidRDefault="00A84617" w:rsidP="00A84617"/>
    <w:p w14:paraId="100D5231" w14:textId="6C3B33C7" w:rsidR="00876655" w:rsidRPr="00801A20" w:rsidRDefault="00801A20" w:rsidP="00801A20">
      <w:pPr>
        <w:rPr>
          <w:rFonts w:eastAsiaTheme="majorEastAsia"/>
        </w:rPr>
      </w:pPr>
      <w:r>
        <w:t>{{p body }}</w:t>
      </w:r>
    </w:p>
    <w:sectPr w:rsidR="00876655" w:rsidRPr="00801A20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34768" w14:textId="77777777" w:rsidR="00046E3C" w:rsidRDefault="00046E3C">
      <w:r>
        <w:separator/>
      </w:r>
    </w:p>
  </w:endnote>
  <w:endnote w:type="continuationSeparator" w:id="0">
    <w:p w14:paraId="7902EB29" w14:textId="77777777" w:rsidR="00046E3C" w:rsidRDefault="00046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0FB0C" w14:textId="77777777" w:rsidR="00046E3C" w:rsidRDefault="00046E3C">
      <w:r>
        <w:separator/>
      </w:r>
    </w:p>
  </w:footnote>
  <w:footnote w:type="continuationSeparator" w:id="0">
    <w:p w14:paraId="1B252821" w14:textId="77777777" w:rsidR="00046E3C" w:rsidRDefault="00046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3"/>
  </w:num>
  <w:num w:numId="2" w16cid:durableId="1433237341">
    <w:abstractNumId w:val="15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6"/>
  </w:num>
  <w:num w:numId="17" w16cid:durableId="1842545932">
    <w:abstractNumId w:val="18"/>
  </w:num>
  <w:num w:numId="18" w16cid:durableId="596598419">
    <w:abstractNumId w:val="17"/>
  </w:num>
  <w:num w:numId="19" w16cid:durableId="683166105">
    <w:abstractNumId w:val="9"/>
  </w:num>
  <w:num w:numId="20" w16cid:durableId="1095974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20"/>
    <w:rsid w:val="00001178"/>
    <w:rsid w:val="00022357"/>
    <w:rsid w:val="00046E3C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F613B"/>
    <w:rsid w:val="002A2B44"/>
    <w:rsid w:val="002A3FCB"/>
    <w:rsid w:val="002D3701"/>
    <w:rsid w:val="00375575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3FE1"/>
    <w:rsid w:val="006150B0"/>
    <w:rsid w:val="00624148"/>
    <w:rsid w:val="00635577"/>
    <w:rsid w:val="00655F6F"/>
    <w:rsid w:val="00684306"/>
    <w:rsid w:val="00703F95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801A20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A12843"/>
    <w:rsid w:val="00A84617"/>
    <w:rsid w:val="00AB3E35"/>
    <w:rsid w:val="00B04252"/>
    <w:rsid w:val="00B51AD7"/>
    <w:rsid w:val="00B7207F"/>
    <w:rsid w:val="00BC5F30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4D76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A5A86"/>
    <w:rsid w:val="00F1200F"/>
    <w:rsid w:val="00F80633"/>
    <w:rsid w:val="00F9136A"/>
    <w:rsid w:val="00F925B9"/>
    <w:rsid w:val="00FA0E43"/>
    <w:rsid w:val="00FB143A"/>
    <w:rsid w:val="00FB6347"/>
    <w:rsid w:val="00FC73BE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5609F9"/>
  <w15:chartTrackingRefBased/>
  <w15:docId w15:val="{4EA9A826-6E2E-4042-A00B-5A0C0553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575"/>
    <w:pPr>
      <w:spacing w:before="40" w:after="40"/>
    </w:pPr>
    <w:rPr>
      <w:color w:val="44546A" w:themeColor="text2"/>
      <w:sz w:val="26"/>
      <w:szCs w:val="21"/>
    </w:rPr>
  </w:style>
  <w:style w:type="paragraph" w:styleId="Heading1">
    <w:name w:val="heading 1"/>
    <w:basedOn w:val="Normal"/>
    <w:next w:val="Normal"/>
    <w:uiPriority w:val="9"/>
    <w:qFormat/>
    <w:rsid w:val="0037557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32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37557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4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h%20Tu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32E8759E3A4363BFE684CE74D7D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1E3FF-F72A-43B8-9DCB-9E0F693C86D7}"/>
      </w:docPartPr>
      <w:docPartBody>
        <w:p w:rsidR="00000000" w:rsidRDefault="00000000">
          <w:pPr>
            <w:pStyle w:val="1B32E8759E3A4363BFE684CE74D7D533"/>
          </w:pPr>
          <w:r w:rsidRPr="00876655">
            <w:t>Date:</w:t>
          </w:r>
        </w:p>
      </w:docPartBody>
    </w:docPart>
    <w:docPart>
      <w:docPartPr>
        <w:name w:val="A32B407970BD4D2D8FF82A98B47333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037D5-BDBB-4436-8A1A-27CC83DF0309}"/>
      </w:docPartPr>
      <w:docPartBody>
        <w:p w:rsidR="00000000" w:rsidRDefault="00000000">
          <w:pPr>
            <w:pStyle w:val="A32B407970BD4D2D8FF82A98B473335E"/>
          </w:pPr>
          <w:r w:rsidRPr="00876655">
            <w:t xml:space="preserve">Time: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72"/>
    <w:rsid w:val="00BC5F30"/>
    <w:rsid w:val="00C9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853D41E8544440A244CEE066CF20A9">
    <w:name w:val="F7853D41E8544440A244CEE066CF20A9"/>
  </w:style>
  <w:style w:type="paragraph" w:customStyle="1" w:styleId="976060297EDD4993BBE9336DDC83B913">
    <w:name w:val="976060297EDD4993BBE9336DDC83B913"/>
  </w:style>
  <w:style w:type="paragraph" w:customStyle="1" w:styleId="1B32E8759E3A4363BFE684CE74D7D533">
    <w:name w:val="1B32E8759E3A4363BFE684CE74D7D533"/>
  </w:style>
  <w:style w:type="paragraph" w:customStyle="1" w:styleId="BBB39357CC1246B8811791EA5742A3E9">
    <w:name w:val="BBB39357CC1246B8811791EA5742A3E9"/>
  </w:style>
  <w:style w:type="paragraph" w:customStyle="1" w:styleId="A32B407970BD4D2D8FF82A98B473335E">
    <w:name w:val="A32B407970BD4D2D8FF82A98B473335E"/>
  </w:style>
  <w:style w:type="paragraph" w:customStyle="1" w:styleId="D01AC9B8C69C49BE8251695A08CD4CC5">
    <w:name w:val="D01AC9B8C69C49BE8251695A08CD4CC5"/>
  </w:style>
  <w:style w:type="paragraph" w:customStyle="1" w:styleId="E7E3D3E931CA4BCA9306BDC8A4C3B89F">
    <w:name w:val="E7E3D3E931CA4BCA9306BDC8A4C3B89F"/>
  </w:style>
  <w:style w:type="paragraph" w:customStyle="1" w:styleId="78BAC0E615D946C5AD14E232798CF5B5">
    <w:name w:val="78BAC0E615D946C5AD14E232798CF5B5"/>
  </w:style>
  <w:style w:type="paragraph" w:customStyle="1" w:styleId="C4FCC77784024E7880EF040DA36B12B6">
    <w:name w:val="C4FCC77784024E7880EF040DA36B12B6"/>
  </w:style>
  <w:style w:type="paragraph" w:customStyle="1" w:styleId="AC016C1E7E534A23A42BE0C695F6BF6A">
    <w:name w:val="AC016C1E7E534A23A42BE0C695F6BF6A"/>
  </w:style>
  <w:style w:type="paragraph" w:customStyle="1" w:styleId="E28D529D3A924600AF6D2508BF002430">
    <w:name w:val="E28D529D3A924600AF6D2508BF002430"/>
  </w:style>
  <w:style w:type="paragraph" w:customStyle="1" w:styleId="62EE81E52F4547EDA01771BD1DF238C1">
    <w:name w:val="62EE81E52F4547EDA01771BD1DF238C1"/>
  </w:style>
  <w:style w:type="paragraph" w:customStyle="1" w:styleId="35BE8DC35CFD41D9BA6B6021CAE4DA1E">
    <w:name w:val="35BE8DC35CFD41D9BA6B6021CAE4DA1E"/>
  </w:style>
  <w:style w:type="paragraph" w:customStyle="1" w:styleId="E81BE53453D941D59A8C10F4B8C41C8B">
    <w:name w:val="E81BE53453D941D59A8C10F4B8C41C8B"/>
  </w:style>
  <w:style w:type="paragraph" w:customStyle="1" w:styleId="21D9C1D129354FF5831707E1C50A449B">
    <w:name w:val="21D9C1D129354FF5831707E1C50A449B"/>
  </w:style>
  <w:style w:type="paragraph" w:customStyle="1" w:styleId="97C2F777A75D4F289B7000EEFCAEDFED">
    <w:name w:val="97C2F777A75D4F289B7000EEFCAEDFED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0E2841" w:themeColor="text2"/>
      <w:kern w:val="0"/>
      <w:sz w:val="22"/>
      <w:szCs w:val="21"/>
      <w:lang w:eastAsia="ja-JP"/>
      <w14:ligatures w14:val="none"/>
    </w:rPr>
  </w:style>
  <w:style w:type="paragraph" w:customStyle="1" w:styleId="8B97FE59225A47EEA74F2EDFC9F38D80">
    <w:name w:val="8B97FE59225A47EEA74F2EDFC9F38D80"/>
  </w:style>
  <w:style w:type="paragraph" w:customStyle="1" w:styleId="EDF652A44A6D4351A5F40FF9E89DBC81">
    <w:name w:val="EDF652A44A6D4351A5F40FF9E89DBC81"/>
  </w:style>
  <w:style w:type="paragraph" w:customStyle="1" w:styleId="D88AE1E10FC740DB95A085277A87D35A">
    <w:name w:val="D88AE1E10FC740DB95A085277A87D35A"/>
  </w:style>
  <w:style w:type="paragraph" w:customStyle="1" w:styleId="A85931C1A9E6482D90F3578D4C0AC953">
    <w:name w:val="A85931C1A9E6482D90F3578D4C0AC9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0C69A4-DCA6-4A12-8500-1AC62584B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minutes.dotx</Template>
  <TotalTime>26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Anh Tu</dc:creator>
  <cp:lastModifiedBy>Tú Trần Anh</cp:lastModifiedBy>
  <cp:revision>1</cp:revision>
  <dcterms:created xsi:type="dcterms:W3CDTF">2026-07-23T02:49:00Z</dcterms:created>
  <dcterms:modified xsi:type="dcterms:W3CDTF">2026-07-23T03:15:00Z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